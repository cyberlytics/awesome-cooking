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53176" w14:textId="77777777" w:rsidR="00000000" w:rsidRDefault="00000000">
      <w:pPr>
        <w:pStyle w:val="berschrift1"/>
      </w:pPr>
      <w:r>
        <w:t>Krümmeltorte</w:t>
      </w:r>
    </w:p>
    <w:p w14:paraId="295761FF" w14:textId="77777777" w:rsidR="00000000" w:rsidRDefault="00000000">
      <w:pPr>
        <w:pStyle w:val="berschrift2"/>
      </w:pPr>
      <w:r>
        <w:t>Zutaten</w:t>
      </w:r>
    </w:p>
    <w:p w14:paraId="18573D38" w14:textId="77777777" w:rsidR="00000000" w:rsidRDefault="00000000">
      <w:pPr>
        <w:pStyle w:val="berschrift3"/>
      </w:pPr>
      <w:r>
        <w:t>Teig</w:t>
      </w:r>
    </w:p>
    <w:p w14:paraId="65D44F0E" w14:textId="77777777" w:rsidR="00000000" w:rsidRDefault="00000000">
      <w:r>
        <w:t>5</w:t>
      </w:r>
      <w:r>
        <w:tab/>
        <w:t>Eier</w:t>
      </w:r>
    </w:p>
    <w:p w14:paraId="1CE9B164" w14:textId="77777777" w:rsidR="00000000" w:rsidRDefault="00000000">
      <w:r>
        <w:t>140g</w:t>
      </w:r>
      <w:r>
        <w:tab/>
        <w:t>Zucker</w:t>
      </w:r>
    </w:p>
    <w:p w14:paraId="4C4712FB" w14:textId="77777777" w:rsidR="00000000" w:rsidRDefault="00000000">
      <w:r>
        <w:t>70g</w:t>
      </w:r>
      <w:r>
        <w:tab/>
        <w:t>Butter</w:t>
      </w:r>
    </w:p>
    <w:p w14:paraId="5DB0163A" w14:textId="77777777" w:rsidR="00000000" w:rsidRDefault="00000000"/>
    <w:p w14:paraId="47519041" w14:textId="77777777" w:rsidR="00000000" w:rsidRDefault="00000000">
      <w:r>
        <w:t>120g</w:t>
      </w:r>
      <w:r>
        <w:tab/>
        <w:t>Blockschokolade</w:t>
      </w:r>
    </w:p>
    <w:p w14:paraId="1F17D7A5" w14:textId="77777777" w:rsidR="00000000" w:rsidRDefault="00000000"/>
    <w:p w14:paraId="70B89A19" w14:textId="77777777" w:rsidR="00000000" w:rsidRDefault="00000000">
      <w:r>
        <w:t>140g</w:t>
      </w:r>
      <w:r>
        <w:tab/>
        <w:t>geriebene Haselnüsse|Mandeln</w:t>
      </w:r>
    </w:p>
    <w:p w14:paraId="74FCA405" w14:textId="77777777" w:rsidR="00000000" w:rsidRDefault="00000000">
      <w:r>
        <w:t>1 EL</w:t>
      </w:r>
      <w:r>
        <w:tab/>
        <w:t>Kakao</w:t>
      </w:r>
    </w:p>
    <w:p w14:paraId="1B2D463C" w14:textId="77777777" w:rsidR="00000000" w:rsidRDefault="00000000">
      <w:r>
        <w:t>1 geh. EL Mehl</w:t>
      </w:r>
    </w:p>
    <w:p w14:paraId="32EC2D5C" w14:textId="77777777" w:rsidR="00000000" w:rsidRDefault="00000000">
      <w:r>
        <w:t>1 TL</w:t>
      </w:r>
      <w:r>
        <w:tab/>
        <w:t>Backpulver</w:t>
      </w:r>
    </w:p>
    <w:p w14:paraId="2994F9CA" w14:textId="77777777" w:rsidR="00000000" w:rsidRDefault="00000000"/>
    <w:p w14:paraId="533F8C47" w14:textId="77777777" w:rsidR="00000000" w:rsidRDefault="00000000">
      <w:r>
        <w:t>2 EL</w:t>
      </w:r>
      <w:r>
        <w:tab/>
        <w:t>Semmelbrösel</w:t>
      </w:r>
    </w:p>
    <w:p w14:paraId="47F56E16" w14:textId="77777777" w:rsidR="00000000" w:rsidRDefault="00000000">
      <w:pPr>
        <w:pStyle w:val="berschrift3"/>
      </w:pPr>
      <w:r>
        <w:t>Füllung</w:t>
      </w:r>
    </w:p>
    <w:p w14:paraId="2D8D2A38" w14:textId="77777777" w:rsidR="00000000" w:rsidRDefault="00000000">
      <w:r>
        <w:t>4 Becher</w:t>
      </w:r>
      <w:r>
        <w:tab/>
        <w:t>Sahne</w:t>
      </w:r>
    </w:p>
    <w:p w14:paraId="1B997339" w14:textId="77777777" w:rsidR="00000000" w:rsidRDefault="00000000">
      <w:r>
        <w:t>1 Tafel</w:t>
      </w:r>
      <w:r>
        <w:tab/>
      </w:r>
      <w:r>
        <w:tab/>
        <w:t>Vollmilchschokolade</w:t>
      </w:r>
    </w:p>
    <w:p w14:paraId="68E6131E" w14:textId="77777777" w:rsidR="00000000" w:rsidRDefault="00000000">
      <w:r>
        <w:t>2 Päckchen</w:t>
      </w:r>
      <w:r>
        <w:tab/>
        <w:t>Sahnesteif</w:t>
      </w:r>
    </w:p>
    <w:p w14:paraId="5D7855B1" w14:textId="77777777" w:rsidR="00000000" w:rsidRDefault="00000000">
      <w:r>
        <w:t>0,5 TL</w:t>
      </w:r>
      <w:r>
        <w:tab/>
      </w:r>
      <w:r>
        <w:tab/>
        <w:t>Zucker</w:t>
      </w:r>
    </w:p>
    <w:p w14:paraId="6C7C4170" w14:textId="77777777" w:rsidR="00000000" w:rsidRDefault="00000000">
      <w:r>
        <w:t>1,5 TL</w:t>
      </w:r>
      <w:r>
        <w:tab/>
      </w:r>
      <w:r>
        <w:tab/>
        <w:t>Vanillezucker</w:t>
      </w:r>
    </w:p>
    <w:p w14:paraId="75E7533B" w14:textId="77777777" w:rsidR="00000000" w:rsidRDefault="00000000">
      <w:pPr>
        <w:pStyle w:val="berschrift3"/>
      </w:pPr>
      <w:r>
        <w:t>Dekoration</w:t>
      </w:r>
    </w:p>
    <w:p w14:paraId="4670EDDA" w14:textId="77777777" w:rsidR="00000000" w:rsidRDefault="00000000">
      <w:r>
        <w:t>Moccabohnen</w:t>
      </w:r>
    </w:p>
    <w:p w14:paraId="7561A1ED" w14:textId="77777777" w:rsidR="00000000" w:rsidRDefault="00000000"/>
    <w:p w14:paraId="3D8E0A38" w14:textId="77777777" w:rsidR="00000000" w:rsidRDefault="00000000"/>
    <w:p w14:paraId="0D2AC968" w14:textId="77777777" w:rsidR="00000000" w:rsidRDefault="00000000"/>
    <w:p w14:paraId="3D7D6410" w14:textId="77777777" w:rsidR="00000000" w:rsidRDefault="00000000"/>
    <w:p w14:paraId="0E748605" w14:textId="77777777" w:rsidR="00000000" w:rsidRDefault="00000000">
      <w:pPr>
        <w:pStyle w:val="berschrift2"/>
      </w:pPr>
      <w:r>
        <w:t>Zubereitung</w:t>
      </w:r>
    </w:p>
    <w:p w14:paraId="274616E1" w14:textId="77777777" w:rsidR="00000000" w:rsidRDefault="00000000">
      <w:pPr>
        <w:numPr>
          <w:ilvl w:val="0"/>
          <w:numId w:val="2"/>
        </w:numPr>
      </w:pPr>
      <w:r>
        <w:t>Butter und Ei rausstellen</w:t>
      </w:r>
    </w:p>
    <w:p w14:paraId="46E87DE5" w14:textId="77777777" w:rsidR="00000000" w:rsidRDefault="00000000">
      <w:pPr>
        <w:numPr>
          <w:ilvl w:val="0"/>
          <w:numId w:val="2"/>
        </w:numPr>
      </w:pPr>
      <w:r>
        <w:rPr>
          <w:b/>
          <w:bCs/>
        </w:rPr>
        <w:t>Blockschokolade</w:t>
      </w:r>
      <w:r>
        <w:t xml:space="preserve"> im Wasserbad zerlassen (</w:t>
      </w:r>
      <w:r>
        <w:rPr>
          <w:b/>
          <w:bCs/>
        </w:rPr>
        <w:t>ca. 10min</w:t>
      </w:r>
      <w:r>
        <w:t>)</w:t>
      </w:r>
    </w:p>
    <w:p w14:paraId="603290F5" w14:textId="77777777" w:rsidR="00000000" w:rsidRDefault="00000000">
      <w:pPr>
        <w:numPr>
          <w:ilvl w:val="0"/>
          <w:numId w:val="2"/>
        </w:numPr>
      </w:pPr>
      <w:r>
        <w:t>Ofen vorheizen (</w:t>
      </w:r>
      <w:r>
        <w:rPr>
          <w:b/>
          <w:bCs/>
        </w:rPr>
        <w:t>200°</w:t>
      </w:r>
      <w:r>
        <w:t>)</w:t>
      </w:r>
    </w:p>
    <w:p w14:paraId="0EEFEDE2" w14:textId="77777777" w:rsidR="00000000" w:rsidRDefault="00000000">
      <w:pPr>
        <w:numPr>
          <w:ilvl w:val="0"/>
          <w:numId w:val="2"/>
        </w:numPr>
      </w:pPr>
      <w:r>
        <w:t>Zerlassene Schokolade abkühlen lassen: „leicht flüssig“</w:t>
      </w:r>
    </w:p>
    <w:p w14:paraId="2585B9A4" w14:textId="77777777" w:rsidR="00000000" w:rsidRDefault="00000000">
      <w:pPr>
        <w:numPr>
          <w:ilvl w:val="0"/>
          <w:numId w:val="2"/>
        </w:numPr>
      </w:pPr>
      <w:r>
        <w:rPr>
          <w:b/>
          <w:bCs/>
        </w:rPr>
        <w:t>Eigelb + Zucker + Butter</w:t>
      </w:r>
      <w:r>
        <w:br/>
      </w:r>
      <w:r>
        <w:sym w:font="Wingdings" w:char="F0E0"/>
      </w:r>
      <w:r>
        <w:t xml:space="preserve"> Handmixer: schaumig schlagen</w:t>
      </w:r>
    </w:p>
    <w:p w14:paraId="162F8772" w14:textId="77777777" w:rsidR="00000000" w:rsidRDefault="00000000">
      <w:pPr>
        <w:numPr>
          <w:ilvl w:val="0"/>
          <w:numId w:val="2"/>
        </w:numPr>
      </w:pPr>
      <w:r>
        <w:rPr>
          <w:b/>
          <w:bCs/>
        </w:rPr>
        <w:t>restl. Zutaten</w:t>
      </w:r>
      <w:r>
        <w:t xml:space="preserve"> nacheinander unterziehen (d.h. mit einem Löffel; in 3 teilen; nacheinander)</w:t>
      </w:r>
    </w:p>
    <w:p w14:paraId="386BE31A" w14:textId="77777777" w:rsidR="00000000" w:rsidRDefault="00000000">
      <w:pPr>
        <w:numPr>
          <w:ilvl w:val="0"/>
          <w:numId w:val="2"/>
        </w:numPr>
      </w:pPr>
      <w:r>
        <w:t xml:space="preserve">getrenntes Gefäß: </w:t>
      </w:r>
      <w:r>
        <w:rPr>
          <w:b/>
          <w:bCs/>
        </w:rPr>
        <w:t>Eiweiß</w:t>
      </w:r>
      <w:r>
        <w:t xml:space="preserve"> zu Schnee schlagen</w:t>
      </w:r>
      <w:r>
        <w:br/>
        <w:t>(muss sehr steif sein!)</w:t>
      </w:r>
    </w:p>
    <w:p w14:paraId="1DF42940" w14:textId="77777777" w:rsidR="00000000" w:rsidRDefault="00000000">
      <w:pPr>
        <w:numPr>
          <w:ilvl w:val="0"/>
          <w:numId w:val="2"/>
        </w:numPr>
      </w:pPr>
      <w:r>
        <w:t>Eiweiß in den Teig unterrühren (mit dem Löffel)</w:t>
      </w:r>
    </w:p>
    <w:p w14:paraId="3ADF36B2" w14:textId="77777777" w:rsidR="00000000" w:rsidRDefault="00000000">
      <w:pPr>
        <w:numPr>
          <w:ilvl w:val="0"/>
          <w:numId w:val="2"/>
        </w:numPr>
      </w:pPr>
      <w:r>
        <w:t>Kuchenform präparieren:</w:t>
      </w:r>
    </w:p>
    <w:p w14:paraId="20421838" w14:textId="77777777" w:rsidR="00000000" w:rsidRDefault="00000000">
      <w:pPr>
        <w:numPr>
          <w:ilvl w:val="1"/>
          <w:numId w:val="2"/>
        </w:numPr>
      </w:pPr>
      <w:r>
        <w:t>Mit Buttehrstück einreiben</w:t>
      </w:r>
    </w:p>
    <w:p w14:paraId="22A7CFBF" w14:textId="77777777" w:rsidR="00000000" w:rsidRDefault="00000000">
      <w:pPr>
        <w:numPr>
          <w:ilvl w:val="1"/>
          <w:numId w:val="2"/>
        </w:numPr>
      </w:pPr>
      <w:r>
        <w:t>Semmelbrösel in der Kuchenform verteilen</w:t>
      </w:r>
    </w:p>
    <w:p w14:paraId="1AD99D18" w14:textId="77777777" w:rsidR="00000000" w:rsidRDefault="00000000">
      <w:pPr>
        <w:numPr>
          <w:ilvl w:val="0"/>
          <w:numId w:val="2"/>
        </w:numPr>
      </w:pPr>
      <w:r>
        <w:t>Teig in die Kuchenform</w:t>
      </w:r>
    </w:p>
    <w:p w14:paraId="296C58DE" w14:textId="77777777" w:rsidR="00000000" w:rsidRDefault="00000000">
      <w:pPr>
        <w:numPr>
          <w:ilvl w:val="0"/>
          <w:numId w:val="2"/>
        </w:numPr>
      </w:pPr>
      <w:r>
        <w:rPr>
          <w:b/>
          <w:bCs/>
        </w:rPr>
        <w:t>0,5h Backen</w:t>
      </w:r>
    </w:p>
    <w:p w14:paraId="3C9A0A80" w14:textId="77777777" w:rsidR="00000000" w:rsidRDefault="00000000">
      <w:pPr>
        <w:rPr>
          <w:b/>
          <w:bCs/>
        </w:rPr>
      </w:pPr>
    </w:p>
    <w:p w14:paraId="7C919FC5" w14:textId="77777777" w:rsidR="00000000" w:rsidRDefault="00000000">
      <w:pPr>
        <w:numPr>
          <w:ilvl w:val="0"/>
          <w:numId w:val="3"/>
        </w:numPr>
      </w:pPr>
      <w:r>
        <w:t xml:space="preserve">raus; </w:t>
      </w:r>
      <w:r>
        <w:rPr>
          <w:b/>
          <w:bCs/>
        </w:rPr>
        <w:t>15 min abkühlen</w:t>
      </w:r>
    </w:p>
    <w:p w14:paraId="79AB4F82" w14:textId="77777777" w:rsidR="00000000" w:rsidRDefault="00000000">
      <w:pPr>
        <w:numPr>
          <w:ilvl w:val="0"/>
          <w:numId w:val="3"/>
        </w:numPr>
      </w:pPr>
      <w:r>
        <w:t>auf Kuchenteller heben</w:t>
      </w:r>
    </w:p>
    <w:p w14:paraId="3C1633AD" w14:textId="77777777" w:rsidR="00000000" w:rsidRDefault="00000000">
      <w:pPr>
        <w:numPr>
          <w:ilvl w:val="0"/>
          <w:numId w:val="3"/>
        </w:numPr>
      </w:pPr>
      <w:r>
        <w:rPr>
          <w:b/>
          <w:bCs/>
        </w:rPr>
        <w:t>Ausschaufeln</w:t>
      </w:r>
      <w:r>
        <w:t xml:space="preserve"> mit einem Löffel (1cm Rand lassen; etwa zur Hälfte ausschaufeln)</w:t>
      </w:r>
    </w:p>
    <w:p w14:paraId="3AC93AA8" w14:textId="77777777" w:rsidR="00000000" w:rsidRDefault="00000000">
      <w:pPr>
        <w:numPr>
          <w:ilvl w:val="0"/>
          <w:numId w:val="3"/>
        </w:numPr>
      </w:pPr>
      <w:r>
        <w:t>Ausgeschaufeltes mit dem Löffel zerteilen (in eigener Schüssel)</w:t>
      </w:r>
    </w:p>
    <w:p w14:paraId="54DC0B75" w14:textId="77777777" w:rsidR="00000000" w:rsidRDefault="00000000">
      <w:pPr>
        <w:numPr>
          <w:ilvl w:val="0"/>
          <w:numId w:val="3"/>
        </w:numPr>
      </w:pPr>
      <w:r>
        <w:t xml:space="preserve">Kuchen + Ausgeschaufeltes </w:t>
      </w:r>
      <w:r>
        <w:rPr>
          <w:b/>
          <w:bCs/>
        </w:rPr>
        <w:t>mind. 1h</w:t>
      </w:r>
      <w:r>
        <w:t xml:space="preserve"> (oder die ganze Nacht) </w:t>
      </w:r>
      <w:r>
        <w:rPr>
          <w:u w:val="single"/>
        </w:rPr>
        <w:t>zugedeckt</w:t>
      </w:r>
      <w:r>
        <w:t xml:space="preserve"> abkühlen</w:t>
      </w:r>
    </w:p>
    <w:p w14:paraId="18B06BD6" w14:textId="77777777" w:rsidR="00000000" w:rsidRDefault="00000000"/>
    <w:p w14:paraId="4325AC89" w14:textId="77777777" w:rsidR="00000000" w:rsidRDefault="00000000">
      <w:pPr>
        <w:numPr>
          <w:ilvl w:val="0"/>
          <w:numId w:val="4"/>
        </w:numPr>
      </w:pPr>
      <w:r>
        <w:rPr>
          <w:b/>
          <w:bCs/>
        </w:rPr>
        <w:t>Vollmilchschokolade</w:t>
      </w:r>
      <w:r>
        <w:t xml:space="preserve"> auflösen</w:t>
      </w:r>
    </w:p>
    <w:p w14:paraId="1758DBAA" w14:textId="77777777" w:rsidR="00000000" w:rsidRDefault="00000000">
      <w:pPr>
        <w:numPr>
          <w:ilvl w:val="0"/>
          <w:numId w:val="4"/>
        </w:numPr>
      </w:pPr>
      <w:r>
        <w:t>Zerlassene Schokolade abkühlen lassen: „leicht flüssig“</w:t>
      </w:r>
    </w:p>
    <w:p w14:paraId="46EFBEB5" w14:textId="77777777" w:rsidR="00000000" w:rsidRDefault="00000000">
      <w:pPr>
        <w:numPr>
          <w:ilvl w:val="0"/>
          <w:numId w:val="4"/>
        </w:numPr>
      </w:pPr>
      <w:r>
        <w:rPr>
          <w:b/>
          <w:bCs/>
        </w:rPr>
        <w:t>Ausgeschaufeltes</w:t>
      </w:r>
      <w:r>
        <w:t xml:space="preserve"> zwischen Fingern zerbröseln</w:t>
      </w:r>
    </w:p>
    <w:p w14:paraId="7673F733" w14:textId="77777777" w:rsidR="00000000" w:rsidRDefault="00000000">
      <w:pPr>
        <w:numPr>
          <w:ilvl w:val="0"/>
          <w:numId w:val="4"/>
        </w:numPr>
      </w:pPr>
      <w:r>
        <w:t xml:space="preserve">Vollmilchschokolade mit Löffel dazu vermischen </w:t>
      </w:r>
      <w:r>
        <w:sym w:font="Wingdings" w:char="F0E8"/>
      </w:r>
      <w:r>
        <w:t xml:space="preserve"> Krümmel/Schoko-Mischung</w:t>
      </w:r>
    </w:p>
    <w:p w14:paraId="59DF4A60" w14:textId="77777777" w:rsidR="00000000" w:rsidRDefault="00000000">
      <w:pPr>
        <w:numPr>
          <w:ilvl w:val="0"/>
          <w:numId w:val="4"/>
        </w:numPr>
      </w:pPr>
      <w:r>
        <w:rPr>
          <w:b/>
          <w:bCs/>
        </w:rPr>
        <w:t>Sahne</w:t>
      </w:r>
      <w:r>
        <w:t xml:space="preserve"> per Mixer zart sähmig schlagen</w:t>
      </w:r>
      <w:r>
        <w:br/>
        <w:t>(Sahnesteif + Zucker/Vanillezucker in mehreren Portionen hinzugeben)</w:t>
      </w:r>
    </w:p>
    <w:p w14:paraId="66351F9C" w14:textId="77777777" w:rsidR="00000000" w:rsidRDefault="00000000">
      <w:pPr>
        <w:numPr>
          <w:ilvl w:val="0"/>
          <w:numId w:val="4"/>
        </w:numPr>
      </w:pPr>
      <w:r>
        <w:t>Teil der Sahne fürs Dekor aufheben</w:t>
      </w:r>
    </w:p>
    <w:p w14:paraId="1F0AA29A" w14:textId="77777777" w:rsidR="00000000" w:rsidRDefault="00000000">
      <w:pPr>
        <w:numPr>
          <w:ilvl w:val="0"/>
          <w:numId w:val="4"/>
        </w:numPr>
      </w:pPr>
      <w:r>
        <w:t>Großteil der Sahne in Krümmel/</w:t>
      </w:r>
      <w:r>
        <w:softHyphen/>
        <w:t>Schoko-Mischung unterheben</w:t>
      </w:r>
    </w:p>
    <w:p w14:paraId="760CBC3E" w14:textId="77777777" w:rsidR="00000000" w:rsidRDefault="00000000">
      <w:pPr>
        <w:numPr>
          <w:ilvl w:val="0"/>
          <w:numId w:val="4"/>
        </w:numPr>
      </w:pPr>
      <w:r>
        <w:t>Mischung in den Boden füllen</w:t>
      </w:r>
    </w:p>
    <w:p w14:paraId="619E8F9B" w14:textId="77777777" w:rsidR="00000000" w:rsidRDefault="00000000">
      <w:pPr>
        <w:numPr>
          <w:ilvl w:val="0"/>
          <w:numId w:val="4"/>
        </w:numPr>
      </w:pPr>
      <w:r>
        <w:t xml:space="preserve">Mit </w:t>
      </w:r>
      <w:r>
        <w:rPr>
          <w:b/>
          <w:bCs/>
        </w:rPr>
        <w:t>Moccabohnen</w:t>
      </w:r>
      <w:r>
        <w:t xml:space="preserve"> dekorieren</w:t>
      </w:r>
    </w:p>
    <w:p w14:paraId="1AF81B88" w14:textId="77777777" w:rsidR="009E5E11" w:rsidRDefault="009E5E11"/>
    <w:sectPr w:rsidR="009E5E11">
      <w:pgSz w:w="11906" w:h="16838"/>
      <w:pgMar w:top="1417" w:right="1417" w:bottom="1134" w:left="1417" w:header="708" w:footer="708" w:gutter="0"/>
      <w:cols w:num="2" w:space="70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004B16"/>
    <w:multiLevelType w:val="hybridMultilevel"/>
    <w:tmpl w:val="94A27BD2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628D19FC"/>
    <w:multiLevelType w:val="hybridMultilevel"/>
    <w:tmpl w:val="22E8A076"/>
    <w:lvl w:ilvl="0" w:tplc="0407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D343BA"/>
    <w:multiLevelType w:val="hybridMultilevel"/>
    <w:tmpl w:val="F69692C0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662978D0"/>
    <w:multiLevelType w:val="hybridMultilevel"/>
    <w:tmpl w:val="458689BE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6113699">
    <w:abstractNumId w:val="1"/>
  </w:num>
  <w:num w:numId="2" w16cid:durableId="340737007">
    <w:abstractNumId w:val="0"/>
  </w:num>
  <w:num w:numId="3" w16cid:durableId="92285850">
    <w:abstractNumId w:val="3"/>
  </w:num>
  <w:num w:numId="4" w16cid:durableId="157223599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ttachedTemplate r:id="rId1"/>
  <w:revisionView w:markup="0" w:comments="0" w:insDel="0" w:formatting="0"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586"/>
    <w:rsid w:val="00152B1A"/>
    <w:rsid w:val="002D3586"/>
    <w:rsid w:val="009E5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2574318"/>
  <w15:chartTrackingRefBased/>
  <w15:docId w15:val="{FAAC372A-5931-4F30-8D13-511672D66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berschrift2">
    <w:name w:val="heading 2"/>
    <w:basedOn w:val="Standard"/>
    <w:next w:val="Standard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berschrift3">
    <w:name w:val="heading 3"/>
    <w:basedOn w:val="Standard"/>
    <w:next w:val="Standard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bsatz-Standardschriftart">
    <w:name w:val="Default Paragraph Font"/>
    <w:semiHidden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paragraph" w:styleId="Funotentext">
    <w:name w:val="footnote text"/>
    <w:basedOn w:val="Standard"/>
    <w:semiHidden/>
    <w:rPr>
      <w:sz w:val="20"/>
      <w:szCs w:val="20"/>
    </w:rPr>
  </w:style>
  <w:style w:type="character" w:styleId="Funotenzeichen">
    <w:name w:val="footnote reference"/>
    <w:basedOn w:val="Absatz-Standardschriftart"/>
    <w:semiHidden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U:\data\texte\Vorlagen\Norma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218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Krümmeltorte</vt:lpstr>
    </vt:vector>
  </TitlesOfParts>
  <Company/>
  <LinksUpToDate>false</LinksUpToDate>
  <CharactersWithSpaces>1591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 Neumann</dc:creator>
  <cp:keywords/>
  <dc:description/>
  <cp:lastModifiedBy>Christoph Neumann</cp:lastModifiedBy>
  <cp:revision>2</cp:revision>
  <cp:lastPrinted>2007-06-23T15:02:00Z</cp:lastPrinted>
  <dcterms:created xsi:type="dcterms:W3CDTF">2025-11-30T11:15:00Z</dcterms:created>
  <dcterms:modified xsi:type="dcterms:W3CDTF">2025-11-30T11:15:00Z</dcterms:modified>
</cp:coreProperties>
</file>