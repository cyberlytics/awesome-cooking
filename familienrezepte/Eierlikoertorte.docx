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D1B8B" w14:textId="77777777" w:rsidR="00564B69" w:rsidRDefault="00426AA6">
      <w:pPr>
        <w:pStyle w:val="berschrift1"/>
      </w:pPr>
      <w:r>
        <w:t>Eierlikör</w:t>
      </w:r>
      <w:r w:rsidR="00564B69">
        <w:t>torte</w:t>
      </w:r>
    </w:p>
    <w:p w14:paraId="77C68294" w14:textId="77777777" w:rsidR="00564B69" w:rsidRDefault="00564B69">
      <w:pPr>
        <w:pStyle w:val="berschrift2"/>
      </w:pPr>
      <w:r>
        <w:t>Zutaten</w:t>
      </w:r>
    </w:p>
    <w:p w14:paraId="158C54DD" w14:textId="77777777" w:rsidR="00564B69" w:rsidRDefault="00564B69">
      <w:pPr>
        <w:pStyle w:val="berschrift3"/>
      </w:pPr>
      <w:r>
        <w:t>Teig</w:t>
      </w:r>
      <w:r w:rsidR="009D09E3">
        <w:t xml:space="preserve"> Teil I</w:t>
      </w:r>
    </w:p>
    <w:p w14:paraId="43A067BE" w14:textId="77777777" w:rsidR="00564B69" w:rsidRDefault="009D09E3">
      <w:r>
        <w:t>5</w:t>
      </w:r>
      <w:r w:rsidR="00564B69">
        <w:t>0g</w:t>
      </w:r>
      <w:r w:rsidR="00564B69">
        <w:tab/>
        <w:t>Zucker</w:t>
      </w:r>
    </w:p>
    <w:p w14:paraId="7BB8CC78" w14:textId="77777777" w:rsidR="00564B69" w:rsidRDefault="009D09E3">
      <w:r>
        <w:t>8</w:t>
      </w:r>
      <w:r w:rsidR="00564B69">
        <w:t>0g</w:t>
      </w:r>
      <w:r w:rsidR="00564B69">
        <w:tab/>
        <w:t>Butter</w:t>
      </w:r>
    </w:p>
    <w:p w14:paraId="7B891FBC" w14:textId="77777777" w:rsidR="009D09E3" w:rsidRDefault="009D09E3" w:rsidP="009D09E3">
      <w:r>
        <w:t>5</w:t>
      </w:r>
      <w:r>
        <w:tab/>
        <w:t>Eigelb</w:t>
      </w:r>
    </w:p>
    <w:p w14:paraId="56937126" w14:textId="77777777" w:rsidR="009D09E3" w:rsidRDefault="009D09E3" w:rsidP="009D09E3">
      <w:r>
        <w:t>5 EL</w:t>
      </w:r>
      <w:r>
        <w:tab/>
        <w:t>Eierlikör</w:t>
      </w:r>
    </w:p>
    <w:p w14:paraId="71689066" w14:textId="77777777" w:rsidR="009D09E3" w:rsidRDefault="009D09E3" w:rsidP="009D09E3">
      <w:r>
        <w:sym w:font="Wingdings" w:char="F0E0"/>
      </w:r>
      <w:r>
        <w:t xml:space="preserve"> schaumig rühren</w:t>
      </w:r>
    </w:p>
    <w:p w14:paraId="537891D7" w14:textId="77777777" w:rsidR="009D09E3" w:rsidRDefault="009D09E3" w:rsidP="009D09E3">
      <w:pPr>
        <w:pStyle w:val="berschrift3"/>
      </w:pPr>
      <w:r>
        <w:t>Teig Teil II</w:t>
      </w:r>
    </w:p>
    <w:p w14:paraId="537FB773" w14:textId="77777777" w:rsidR="009D09E3" w:rsidRDefault="009D09E3" w:rsidP="009D09E3">
      <w:r>
        <w:t>5</w:t>
      </w:r>
      <w:r>
        <w:tab/>
        <w:t>Eiweiß</w:t>
      </w:r>
    </w:p>
    <w:p w14:paraId="65ADA884" w14:textId="77777777" w:rsidR="009D09E3" w:rsidRDefault="009D09E3" w:rsidP="009D09E3">
      <w:r>
        <w:t>50g</w:t>
      </w:r>
      <w:r>
        <w:tab/>
        <w:t>Zucker</w:t>
      </w:r>
    </w:p>
    <w:p w14:paraId="5226C5D1" w14:textId="77777777" w:rsidR="009D09E3" w:rsidRDefault="009D09E3" w:rsidP="009D09E3">
      <w:r>
        <w:sym w:font="Wingdings" w:char="F0E0"/>
      </w:r>
      <w:r>
        <w:t xml:space="preserve"> steif schlagen</w:t>
      </w:r>
    </w:p>
    <w:p w14:paraId="347FB20D" w14:textId="77777777" w:rsidR="009D09E3" w:rsidRDefault="009D09E3" w:rsidP="009D09E3">
      <w:pPr>
        <w:pStyle w:val="berschrift3"/>
      </w:pPr>
      <w:r>
        <w:t>Teig Teil III</w:t>
      </w:r>
    </w:p>
    <w:p w14:paraId="21DE6F5F" w14:textId="77777777" w:rsidR="009D09E3" w:rsidRDefault="009D09E3" w:rsidP="009D09E3">
      <w:r>
        <w:t>200g</w:t>
      </w:r>
      <w:r>
        <w:tab/>
        <w:t>Mandeln (gemahlen)</w:t>
      </w:r>
    </w:p>
    <w:p w14:paraId="6D635066" w14:textId="77777777" w:rsidR="009D09E3" w:rsidRDefault="009D09E3" w:rsidP="009D09E3">
      <w:r>
        <w:t>1 TL</w:t>
      </w:r>
      <w:r>
        <w:tab/>
        <w:t>Backpulver</w:t>
      </w:r>
    </w:p>
    <w:p w14:paraId="16103E70" w14:textId="77777777" w:rsidR="00564B69" w:rsidRDefault="009D09E3" w:rsidP="009D09E3">
      <w:pPr>
        <w:ind w:left="705" w:hanging="705"/>
      </w:pPr>
      <w:r>
        <w:t>1 Tafel</w:t>
      </w:r>
      <w:r>
        <w:tab/>
        <w:t>Vollmilchschokolade</w:t>
      </w:r>
      <w:r>
        <w:br/>
        <w:t>(im Wasserbad aufgelöst)</w:t>
      </w:r>
    </w:p>
    <w:p w14:paraId="0837F907" w14:textId="77777777" w:rsidR="00564B69" w:rsidRDefault="009D09E3">
      <w:pPr>
        <w:pStyle w:val="berschrift3"/>
      </w:pPr>
      <w:r>
        <w:t>Belag</w:t>
      </w:r>
    </w:p>
    <w:p w14:paraId="665926B5" w14:textId="77777777" w:rsidR="00564B69" w:rsidRDefault="009D09E3">
      <w:r>
        <w:t>3</w:t>
      </w:r>
      <w:r w:rsidR="00564B69">
        <w:t xml:space="preserve"> Becher</w:t>
      </w:r>
      <w:r w:rsidR="00564B69">
        <w:tab/>
        <w:t>Sahne</w:t>
      </w:r>
    </w:p>
    <w:p w14:paraId="052ECB32" w14:textId="77777777" w:rsidR="00564B69" w:rsidRDefault="00564B69">
      <w:bookmarkStart w:id="0" w:name="OLE_LINK1"/>
      <w:bookmarkStart w:id="1" w:name="OLE_LINK2"/>
      <w:r>
        <w:t>2 Päckchen</w:t>
      </w:r>
      <w:r>
        <w:tab/>
      </w:r>
      <w:r w:rsidR="009D09E3">
        <w:t>Vanillezucker</w:t>
      </w:r>
    </w:p>
    <w:p w14:paraId="6F35DDAE" w14:textId="77777777" w:rsidR="009D09E3" w:rsidRDefault="00426AA6" w:rsidP="009D09E3">
      <w:r>
        <w:t>3</w:t>
      </w:r>
      <w:r w:rsidR="009D09E3">
        <w:t xml:space="preserve"> Päckchen</w:t>
      </w:r>
      <w:r w:rsidR="009D09E3">
        <w:tab/>
        <w:t>Sahnesteif</w:t>
      </w:r>
    </w:p>
    <w:p w14:paraId="008655F9" w14:textId="77777777" w:rsidR="009D09E3" w:rsidRDefault="00426AA6" w:rsidP="00426AA6">
      <w:pPr>
        <w:ind w:left="1410" w:hanging="1410"/>
      </w:pPr>
      <w:r>
        <w:t>½ Flasche</w:t>
      </w:r>
      <w:r>
        <w:tab/>
        <w:t>Eierlikör-0,7l-Flasche</w:t>
      </w:r>
      <w:r>
        <w:br/>
        <w:t>(Verporten oder vom Aldi)</w:t>
      </w:r>
    </w:p>
    <w:p w14:paraId="3C9CEB61" w14:textId="77777777" w:rsidR="00426AA6" w:rsidRPr="00EE1746" w:rsidRDefault="00EE1746">
      <w:pPr>
        <w:rPr>
          <w:b/>
        </w:rPr>
      </w:pPr>
      <w:r>
        <w:rPr>
          <w:b/>
        </w:rPr>
        <w:t>(</w:t>
      </w:r>
      <w:r w:rsidR="000B3D3A" w:rsidRPr="00EE1746">
        <w:rPr>
          <w:b/>
        </w:rPr>
        <w:t>Sahne-</w:t>
      </w:r>
      <w:r w:rsidR="00426AA6" w:rsidRPr="00EE1746">
        <w:rPr>
          <w:b/>
        </w:rPr>
        <w:t>Ersatz</w:t>
      </w:r>
      <w:r w:rsidR="00CB103C">
        <w:rPr>
          <w:b/>
        </w:rPr>
        <w:t>:</w:t>
      </w:r>
      <w:r>
        <w:rPr>
          <w:b/>
        </w:rPr>
        <w:t xml:space="preserve"> zustzl. Kaufen)</w:t>
      </w:r>
    </w:p>
    <w:p w14:paraId="6AFEAB5F" w14:textId="77777777" w:rsidR="00426AA6" w:rsidRDefault="00426AA6">
      <w:r>
        <w:t>1 Becher</w:t>
      </w:r>
      <w:r>
        <w:tab/>
        <w:t>Sahne</w:t>
      </w:r>
    </w:p>
    <w:p w14:paraId="47015D96" w14:textId="77777777" w:rsidR="000B3D3A" w:rsidRDefault="000B3D3A">
      <w:r>
        <w:t>2/3 Päckchen</w:t>
      </w:r>
      <w:r>
        <w:tab/>
        <w:t>Vanillezucker</w:t>
      </w:r>
    </w:p>
    <w:p w14:paraId="1A7029EC" w14:textId="77777777" w:rsidR="000B3D3A" w:rsidRDefault="000B3D3A">
      <w:r>
        <w:t>1 Päckchen</w:t>
      </w:r>
      <w:r>
        <w:tab/>
        <w:t>Sahnesteif</w:t>
      </w:r>
    </w:p>
    <w:bookmarkEnd w:id="0"/>
    <w:bookmarkEnd w:id="1"/>
    <w:p w14:paraId="5C0501D3" w14:textId="77777777" w:rsidR="00564B69" w:rsidRDefault="00564B69">
      <w:pPr>
        <w:pStyle w:val="berschrift3"/>
      </w:pPr>
      <w:r>
        <w:t>Dekoration</w:t>
      </w:r>
    </w:p>
    <w:p w14:paraId="4723D33E" w14:textId="77777777" w:rsidR="00564B69" w:rsidRDefault="00426AA6">
      <w:r>
        <w:t>Schokoladenbohnen und/oder</w:t>
      </w:r>
      <w:r>
        <w:br/>
        <w:t>Schokoplättchen</w:t>
      </w:r>
    </w:p>
    <w:p w14:paraId="446BD853" w14:textId="77777777" w:rsidR="0074440C" w:rsidRDefault="0074440C" w:rsidP="00CB103C">
      <w:pPr>
        <w:pStyle w:val="berschrift2"/>
      </w:pPr>
    </w:p>
    <w:p w14:paraId="7856CA15" w14:textId="77777777" w:rsidR="00564B69" w:rsidRDefault="00564B69" w:rsidP="00CB103C">
      <w:pPr>
        <w:pStyle w:val="berschrift2"/>
      </w:pPr>
      <w:r>
        <w:t>Zubereitung</w:t>
      </w:r>
    </w:p>
    <w:p w14:paraId="349370FB" w14:textId="77777777" w:rsidR="000B3D3A" w:rsidRPr="000B3D3A" w:rsidRDefault="000B3D3A" w:rsidP="00CB103C">
      <w:pPr>
        <w:numPr>
          <w:ilvl w:val="0"/>
          <w:numId w:val="4"/>
        </w:numPr>
        <w:spacing w:before="240"/>
        <w:rPr>
          <w:b/>
        </w:rPr>
      </w:pPr>
      <w:r w:rsidRPr="000B3D3A">
        <w:rPr>
          <w:b/>
        </w:rPr>
        <w:t>Eierlikör vorkühlen</w:t>
      </w:r>
      <w:r>
        <w:rPr>
          <w:b/>
        </w:rPr>
        <w:t xml:space="preserve"> (mind. 3h)</w:t>
      </w:r>
    </w:p>
    <w:p w14:paraId="17620FA6" w14:textId="77777777" w:rsidR="00EE1746" w:rsidRDefault="00EE1746" w:rsidP="00EE1746">
      <w:pPr>
        <w:pStyle w:val="berschrift3"/>
        <w:ind w:firstLine="360"/>
      </w:pPr>
      <w:r>
        <w:t>Tag -2:</w:t>
      </w:r>
    </w:p>
    <w:p w14:paraId="27FF0B34" w14:textId="77777777" w:rsidR="00D3644F" w:rsidRDefault="00D3644F">
      <w:pPr>
        <w:numPr>
          <w:ilvl w:val="0"/>
          <w:numId w:val="4"/>
        </w:numPr>
      </w:pPr>
      <w:r>
        <w:t>Vorbereitungen</w:t>
      </w:r>
    </w:p>
    <w:p w14:paraId="7E5D90B2" w14:textId="77777777" w:rsidR="009D09E3" w:rsidRPr="00D3644F" w:rsidRDefault="009D09E3" w:rsidP="00D3644F">
      <w:pPr>
        <w:numPr>
          <w:ilvl w:val="1"/>
          <w:numId w:val="4"/>
        </w:numPr>
      </w:pPr>
      <w:r>
        <w:t>Ofen auf 180</w:t>
      </w:r>
      <w:r w:rsidR="00254D0F">
        <w:t xml:space="preserve"> </w:t>
      </w:r>
      <w:bookmarkStart w:id="2" w:name="OLE_LINK3"/>
      <w:bookmarkStart w:id="3" w:name="OLE_LINK4"/>
      <w:r w:rsidR="00254D0F">
        <w:t>°</w:t>
      </w:r>
      <w:bookmarkEnd w:id="2"/>
      <w:bookmarkEnd w:id="3"/>
      <w:r>
        <w:t xml:space="preserve">C </w:t>
      </w:r>
      <w:r w:rsidRPr="00EE1746">
        <w:rPr>
          <w:b/>
        </w:rPr>
        <w:t>vorheizen</w:t>
      </w:r>
    </w:p>
    <w:p w14:paraId="6684EF74" w14:textId="77777777" w:rsidR="00D3644F" w:rsidRDefault="00D3644F" w:rsidP="00D3644F">
      <w:pPr>
        <w:numPr>
          <w:ilvl w:val="1"/>
          <w:numId w:val="4"/>
        </w:numPr>
      </w:pPr>
      <w:r w:rsidRPr="00D3644F">
        <w:t>Butte</w:t>
      </w:r>
      <w:r>
        <w:t>r  aus Kühlschrank</w:t>
      </w:r>
    </w:p>
    <w:p w14:paraId="14E31979" w14:textId="77777777" w:rsidR="00D3644F" w:rsidRPr="00D3644F" w:rsidRDefault="00D3644F" w:rsidP="00D3644F">
      <w:pPr>
        <w:numPr>
          <w:ilvl w:val="1"/>
          <w:numId w:val="4"/>
        </w:numPr>
      </w:pPr>
      <w:r>
        <w:t>Schokolade zerlassen</w:t>
      </w:r>
    </w:p>
    <w:p w14:paraId="6754F2BF" w14:textId="77777777" w:rsidR="00564B69" w:rsidRDefault="000B3D3A">
      <w:pPr>
        <w:numPr>
          <w:ilvl w:val="0"/>
          <w:numId w:val="4"/>
        </w:numPr>
      </w:pPr>
      <w:r>
        <w:t xml:space="preserve">Teig Teil </w:t>
      </w:r>
      <w:r w:rsidR="009D09E3">
        <w:t>I, II und III zusammen mischen</w:t>
      </w:r>
      <w:r w:rsidR="00254D0F">
        <w:t>:</w:t>
      </w:r>
    </w:p>
    <w:p w14:paraId="40F187A4" w14:textId="77777777" w:rsidR="009D09E3" w:rsidRDefault="009D09E3" w:rsidP="009D09E3">
      <w:pPr>
        <w:numPr>
          <w:ilvl w:val="1"/>
          <w:numId w:val="4"/>
        </w:numPr>
      </w:pPr>
      <w:r>
        <w:t>II zu I mischen</w:t>
      </w:r>
    </w:p>
    <w:p w14:paraId="0CED7AE5" w14:textId="77777777" w:rsidR="009D09E3" w:rsidRDefault="009D09E3" w:rsidP="009D09E3">
      <w:pPr>
        <w:numPr>
          <w:ilvl w:val="1"/>
          <w:numId w:val="4"/>
        </w:numPr>
      </w:pPr>
      <w:r>
        <w:t>III abschließend dazu</w:t>
      </w:r>
    </w:p>
    <w:p w14:paraId="0D904E47" w14:textId="77777777" w:rsidR="009D09E3" w:rsidRDefault="00254D0F" w:rsidP="00254D0F">
      <w:pPr>
        <w:ind w:left="1080"/>
      </w:pPr>
      <w:r>
        <w:sym w:font="Wingdings" w:char="F0E8"/>
      </w:r>
      <w:r>
        <w:t xml:space="preserve"> </w:t>
      </w:r>
      <w:r w:rsidR="009D09E3">
        <w:t>Ergebnis: „Teig“</w:t>
      </w:r>
    </w:p>
    <w:p w14:paraId="7417BE46" w14:textId="77777777" w:rsidR="009D09E3" w:rsidRDefault="000B3D3A" w:rsidP="009D09E3">
      <w:pPr>
        <w:numPr>
          <w:ilvl w:val="0"/>
          <w:numId w:val="4"/>
        </w:numPr>
      </w:pPr>
      <w:r>
        <w:t>Springformboden mit Backpapier</w:t>
      </w:r>
      <w:r w:rsidR="009D09E3">
        <w:t xml:space="preserve"> auslegen</w:t>
      </w:r>
      <w:r w:rsidR="00254D0F">
        <w:t xml:space="preserve">; </w:t>
      </w:r>
      <w:r>
        <w:t>Seitenrand</w:t>
      </w:r>
      <w:r w:rsidR="009D09E3">
        <w:t xml:space="preserve"> einfetten + Brösel</w:t>
      </w:r>
      <w:r>
        <w:t>/Backpapier</w:t>
      </w:r>
    </w:p>
    <w:p w14:paraId="4DEB8461" w14:textId="77777777" w:rsidR="009D09E3" w:rsidRDefault="009D09E3" w:rsidP="009D09E3">
      <w:pPr>
        <w:numPr>
          <w:ilvl w:val="0"/>
          <w:numId w:val="4"/>
        </w:numPr>
      </w:pPr>
      <w:r>
        <w:t>Teig in Form gießen</w:t>
      </w:r>
    </w:p>
    <w:p w14:paraId="5F426E4E" w14:textId="77777777" w:rsidR="009D09E3" w:rsidRDefault="009D09E3" w:rsidP="009D09E3"/>
    <w:p w14:paraId="128E83D9" w14:textId="77777777" w:rsidR="009D09E3" w:rsidRDefault="009D09E3" w:rsidP="009D09E3">
      <w:pPr>
        <w:numPr>
          <w:ilvl w:val="0"/>
          <w:numId w:val="4"/>
        </w:numPr>
      </w:pPr>
      <w:r>
        <w:t xml:space="preserve">Backen bei 180 </w:t>
      </w:r>
      <w:r w:rsidR="00254D0F">
        <w:t>°</w:t>
      </w:r>
      <w:r>
        <w:t>C: 30 bis 40 min</w:t>
      </w:r>
    </w:p>
    <w:p w14:paraId="0064E9B0" w14:textId="77777777" w:rsidR="009D09E3" w:rsidRDefault="009D09E3" w:rsidP="00254D0F">
      <w:pPr>
        <w:numPr>
          <w:ilvl w:val="0"/>
          <w:numId w:val="4"/>
        </w:numPr>
      </w:pPr>
      <w:r w:rsidRPr="00EE1746">
        <w:rPr>
          <w:b/>
        </w:rPr>
        <w:t>Test mit Holzstäbchen</w:t>
      </w:r>
      <w:r w:rsidR="000B3D3A">
        <w:t>!</w:t>
      </w:r>
    </w:p>
    <w:p w14:paraId="3A65ADD9" w14:textId="77777777" w:rsidR="00AE0687" w:rsidRDefault="00AE0687" w:rsidP="00AE0687">
      <w:pPr>
        <w:ind w:left="360"/>
      </w:pPr>
    </w:p>
    <w:p w14:paraId="69CB3E6A" w14:textId="77777777" w:rsidR="00AE0687" w:rsidRDefault="00AE0687" w:rsidP="00AE0687">
      <w:pPr>
        <w:ind w:left="360"/>
      </w:pPr>
    </w:p>
    <w:p w14:paraId="352655E7" w14:textId="77777777" w:rsidR="00AE0687" w:rsidRDefault="00AE0687" w:rsidP="00AE0687">
      <w:pPr>
        <w:ind w:left="360"/>
      </w:pPr>
    </w:p>
    <w:p w14:paraId="1ABA6041" w14:textId="77777777" w:rsidR="00AE0687" w:rsidRDefault="00AE0687" w:rsidP="00AE0687">
      <w:pPr>
        <w:ind w:left="360"/>
      </w:pPr>
    </w:p>
    <w:p w14:paraId="7B0B4F36" w14:textId="77777777" w:rsidR="00EE1746" w:rsidRDefault="00AE0687" w:rsidP="00AE0687">
      <w:pPr>
        <w:ind w:left="360"/>
      </w:pPr>
      <w:r>
        <w:t>[</w:t>
      </w:r>
      <w:r w:rsidR="00EE1746">
        <w:t xml:space="preserve">Kuchen </w:t>
      </w:r>
      <w:r w:rsidR="007C14B3">
        <w:rPr>
          <w:b/>
        </w:rPr>
        <w:t xml:space="preserve"> mind. </w:t>
      </w:r>
      <w:r w:rsidR="00EE1746" w:rsidRPr="00EE1746">
        <w:rPr>
          <w:b/>
        </w:rPr>
        <w:t>4h auskühlen</w:t>
      </w:r>
      <w:r w:rsidRPr="00AE0687">
        <w:t>]</w:t>
      </w:r>
    </w:p>
    <w:p w14:paraId="7BEAD442" w14:textId="77777777" w:rsidR="00EE1746" w:rsidRDefault="00EE1746" w:rsidP="00EE1746">
      <w:pPr>
        <w:pStyle w:val="berschrift3"/>
        <w:ind w:firstLine="360"/>
      </w:pPr>
      <w:r>
        <w:t>Tag -1:</w:t>
      </w:r>
    </w:p>
    <w:p w14:paraId="7ADDDBBD" w14:textId="77777777" w:rsidR="009D09E3" w:rsidRDefault="009D09E3" w:rsidP="009D09E3">
      <w:pPr>
        <w:numPr>
          <w:ilvl w:val="0"/>
          <w:numId w:val="4"/>
        </w:numPr>
      </w:pPr>
      <w:r>
        <w:t xml:space="preserve">Sahne, Vanillezucker und Sahnesteif </w:t>
      </w:r>
      <w:r w:rsidR="00254D0F">
        <w:sym w:font="Wingdings" w:char="F0E0"/>
      </w:r>
      <w:r w:rsidR="00254D0F">
        <w:t xml:space="preserve"> </w:t>
      </w:r>
      <w:r>
        <w:t>gut steif schlagen</w:t>
      </w:r>
    </w:p>
    <w:p w14:paraId="2C43D3ED" w14:textId="77777777" w:rsidR="009D09E3" w:rsidRDefault="009D09E3" w:rsidP="00CB103C">
      <w:pPr>
        <w:numPr>
          <w:ilvl w:val="0"/>
          <w:numId w:val="4"/>
        </w:numPr>
      </w:pPr>
      <w:r w:rsidRPr="00EE1746">
        <w:rPr>
          <w:b/>
        </w:rPr>
        <w:t>Sahne teilen</w:t>
      </w:r>
      <w:r>
        <w:t>: 2/3 zu 1/3</w:t>
      </w:r>
    </w:p>
    <w:p w14:paraId="41260516" w14:textId="77777777" w:rsidR="009D09E3" w:rsidRDefault="009D09E3" w:rsidP="009D09E3">
      <w:pPr>
        <w:numPr>
          <w:ilvl w:val="1"/>
          <w:numId w:val="4"/>
        </w:numPr>
      </w:pPr>
      <w:r>
        <w:t xml:space="preserve">2/3-Anteil: auf dem Kuchen und auf </w:t>
      </w:r>
      <w:r w:rsidR="00CB103C">
        <w:t>dem Seitenrand</w:t>
      </w:r>
      <w:r w:rsidR="000B3D3A">
        <w:t xml:space="preserve"> per </w:t>
      </w:r>
      <w:r w:rsidR="000B3D3A" w:rsidRPr="00EE1746">
        <w:rPr>
          <w:b/>
        </w:rPr>
        <w:t>Sahneverteiler</w:t>
      </w:r>
      <w:r w:rsidR="000B3D3A">
        <w:t xml:space="preserve"> verteilen</w:t>
      </w:r>
      <w:r w:rsidR="000B3D3A">
        <w:br/>
      </w:r>
      <w:r>
        <w:t>[</w:t>
      </w:r>
      <w:r w:rsidRPr="00EE1746">
        <w:rPr>
          <w:b/>
        </w:rPr>
        <w:t>Hierin liegt die Kunst!!</w:t>
      </w:r>
      <w:r>
        <w:t>]</w:t>
      </w:r>
      <w:r>
        <w:br/>
      </w:r>
      <w:r w:rsidR="00EE1746">
        <w:t>(</w:t>
      </w:r>
      <w:r w:rsidR="000B3D3A">
        <w:t xml:space="preserve">Dabei </w:t>
      </w:r>
      <w:r w:rsidR="00EE1746">
        <w:t xml:space="preserve">eine </w:t>
      </w:r>
      <w:r w:rsidR="000B3D3A">
        <w:t>e</w:t>
      </w:r>
      <w:r>
        <w:t>rneute Teilung 2/3 zu 1/3</w:t>
      </w:r>
      <w:r w:rsidR="000B3D3A">
        <w:t xml:space="preserve">: </w:t>
      </w:r>
      <w:r>
        <w:t xml:space="preserve">Oben 2/3-Teil </w:t>
      </w:r>
      <w:r w:rsidR="000B3D3A">
        <w:t>und Rand 1/3-Teil</w:t>
      </w:r>
      <w:r w:rsidR="00EE1746">
        <w:t>)</w:t>
      </w:r>
      <w:r w:rsidR="00CB103C">
        <w:br/>
      </w:r>
    </w:p>
    <w:p w14:paraId="6A9DFC99" w14:textId="77777777" w:rsidR="000B3D3A" w:rsidRDefault="000B3D3A" w:rsidP="009D09E3">
      <w:pPr>
        <w:numPr>
          <w:ilvl w:val="1"/>
          <w:numId w:val="4"/>
        </w:numPr>
      </w:pPr>
      <w:r>
        <w:t xml:space="preserve">1/3-Anteil: per Sahnespritzer </w:t>
      </w:r>
      <w:r w:rsidR="00CB103C">
        <w:t>die Eierlikörbarriere in Schlanenlinien mit breiten Schlingen aufbauen</w:t>
      </w:r>
      <w:r w:rsidR="00CB103C">
        <w:br/>
        <w:t>(2 Lagen!)</w:t>
      </w:r>
    </w:p>
    <w:p w14:paraId="49F07118" w14:textId="77777777" w:rsidR="00CB103C" w:rsidRDefault="00CB103C" w:rsidP="00CB103C"/>
    <w:p w14:paraId="282F74B2" w14:textId="77777777" w:rsidR="000B3D3A" w:rsidRDefault="00254D0F" w:rsidP="00426AA6">
      <w:pPr>
        <w:numPr>
          <w:ilvl w:val="0"/>
          <w:numId w:val="4"/>
        </w:numPr>
      </w:pPr>
      <w:r>
        <w:t xml:space="preserve">Vorgekühlten </w:t>
      </w:r>
      <w:r w:rsidR="00EE1746">
        <w:t>Eierlikör in Kreisen von außen nach innen einträufeln</w:t>
      </w:r>
    </w:p>
    <w:p w14:paraId="3F9C9560" w14:textId="77777777" w:rsidR="00426AA6" w:rsidRDefault="00254D0F" w:rsidP="00426AA6">
      <w:pPr>
        <w:numPr>
          <w:ilvl w:val="0"/>
          <w:numId w:val="4"/>
        </w:numPr>
      </w:pPr>
      <w:r>
        <w:t>Verzieren mit</w:t>
      </w:r>
      <w:r>
        <w:br/>
        <w:t>Schokobohnen &amp; -plättchen</w:t>
      </w:r>
    </w:p>
    <w:p w14:paraId="751B4D01" w14:textId="77777777" w:rsidR="00426AA6" w:rsidRDefault="00426AA6" w:rsidP="00426AA6"/>
    <w:p w14:paraId="336603FE" w14:textId="77777777" w:rsidR="00EE1746" w:rsidRPr="00164FE3" w:rsidRDefault="00EE1746" w:rsidP="00EE1746">
      <w:pPr>
        <w:numPr>
          <w:ilvl w:val="0"/>
          <w:numId w:val="4"/>
        </w:numPr>
        <w:rPr>
          <w:b/>
        </w:rPr>
      </w:pPr>
      <w:r w:rsidRPr="00164FE3">
        <w:rPr>
          <w:b/>
        </w:rPr>
        <w:t>Eine</w:t>
      </w:r>
      <w:r w:rsidR="00426AA6" w:rsidRPr="00164FE3">
        <w:rPr>
          <w:b/>
        </w:rPr>
        <w:t xml:space="preserve"> Nacht im Kühlschrank</w:t>
      </w:r>
    </w:p>
    <w:p w14:paraId="6BB3FF03" w14:textId="77777777" w:rsidR="00EE1746" w:rsidRDefault="00EE1746" w:rsidP="00EE1746"/>
    <w:p w14:paraId="734B0AD3" w14:textId="77777777" w:rsidR="00EE1746" w:rsidRPr="00EE1746" w:rsidRDefault="00EE1746" w:rsidP="00EE1746">
      <w:pPr>
        <w:pStyle w:val="berschrift3"/>
        <w:ind w:firstLine="360"/>
      </w:pPr>
      <w:r>
        <w:t>Tag 0: Kuchen essen</w:t>
      </w:r>
    </w:p>
    <w:sectPr w:rsidR="00EE1746" w:rsidRPr="00EE1746">
      <w:pgSz w:w="11906" w:h="16838"/>
      <w:pgMar w:top="1417" w:right="1417" w:bottom="1134" w:left="1417" w:header="708" w:footer="708" w:gutter="0"/>
      <w:cols w:num="2" w:space="70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004B16"/>
    <w:multiLevelType w:val="hybridMultilevel"/>
    <w:tmpl w:val="94A27BD2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7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628D19FC"/>
    <w:multiLevelType w:val="hybridMultilevel"/>
    <w:tmpl w:val="22E8A076"/>
    <w:lvl w:ilvl="0" w:tplc="040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D343BA"/>
    <w:multiLevelType w:val="hybridMultilevel"/>
    <w:tmpl w:val="164CD8FA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7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662978D0"/>
    <w:multiLevelType w:val="hybridMultilevel"/>
    <w:tmpl w:val="458689BE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64730601">
    <w:abstractNumId w:val="1"/>
  </w:num>
  <w:num w:numId="2" w16cid:durableId="2115200740">
    <w:abstractNumId w:val="0"/>
  </w:num>
  <w:num w:numId="3" w16cid:durableId="1987466808">
    <w:abstractNumId w:val="3"/>
  </w:num>
  <w:num w:numId="4" w16cid:durableId="15404339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ttachedTemplate r:id="rId1"/>
  <w:revisionView w:markup="0" w:comments="0" w:insDel="0" w:formatting="0"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1FE"/>
    <w:rsid w:val="000B3D3A"/>
    <w:rsid w:val="00164FE3"/>
    <w:rsid w:val="002041FE"/>
    <w:rsid w:val="00254D0F"/>
    <w:rsid w:val="00426AA6"/>
    <w:rsid w:val="00564B69"/>
    <w:rsid w:val="0074440C"/>
    <w:rsid w:val="007C14B3"/>
    <w:rsid w:val="00896097"/>
    <w:rsid w:val="009D09E3"/>
    <w:rsid w:val="00AE0687"/>
    <w:rsid w:val="00CB103C"/>
    <w:rsid w:val="00D3644F"/>
    <w:rsid w:val="00DE6F8B"/>
    <w:rsid w:val="00EE1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C3801EA"/>
  <w15:chartTrackingRefBased/>
  <w15:docId w15:val="{9B14D13C-4D51-4740-AFD7-619D7B769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sz w:val="24"/>
      <w:szCs w:val="24"/>
    </w:rPr>
  </w:style>
  <w:style w:type="paragraph" w:styleId="berschrift1">
    <w:name w:val="heading 1"/>
    <w:basedOn w:val="Standard"/>
    <w:next w:val="Standard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berschrift2">
    <w:name w:val="heading 2"/>
    <w:basedOn w:val="Standard"/>
    <w:next w:val="Standard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berschrift3">
    <w:name w:val="heading 3"/>
    <w:basedOn w:val="Standard"/>
    <w:next w:val="Standard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bsatz-Standardschriftart">
    <w:name w:val="Default Paragraph Font"/>
    <w:semiHidden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Dokumentstruktur">
    <w:name w:val="Document Map"/>
    <w:basedOn w:val="Standard"/>
    <w:semiHidden/>
    <w:pPr>
      <w:shd w:val="clear" w:color="auto" w:fill="000080"/>
    </w:pPr>
    <w:rPr>
      <w:rFonts w:ascii="Tahoma" w:hAnsi="Tahoma" w:cs="Tahoma"/>
    </w:rPr>
  </w:style>
  <w:style w:type="paragraph" w:styleId="Funotentext">
    <w:name w:val="footnote text"/>
    <w:basedOn w:val="Standard"/>
    <w:semiHidden/>
    <w:rPr>
      <w:sz w:val="20"/>
      <w:szCs w:val="20"/>
    </w:rPr>
  </w:style>
  <w:style w:type="character" w:styleId="Funotenzeichen">
    <w:name w:val="footnote reference"/>
    <w:basedOn w:val="Absatz-Standardschriftart"/>
    <w:semiHidden/>
    <w:rPr>
      <w:vertAlign w:val="superscript"/>
    </w:rPr>
  </w:style>
  <w:style w:type="paragraph" w:styleId="Listenabsatz">
    <w:name w:val="List Paragraph"/>
    <w:basedOn w:val="Standard"/>
    <w:uiPriority w:val="34"/>
    <w:qFormat/>
    <w:rsid w:val="00EE1746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U:\data\texte\Vorlagen\Normal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205</Words>
  <Characters>1294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Krümmeltorte</vt:lpstr>
    </vt:vector>
  </TitlesOfParts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 Neumann</dc:creator>
  <cp:keywords/>
  <dc:description/>
  <cp:lastModifiedBy>Christoph Neumann</cp:lastModifiedBy>
  <cp:revision>2</cp:revision>
  <cp:lastPrinted>2008-07-28T17:42:00Z</cp:lastPrinted>
  <dcterms:created xsi:type="dcterms:W3CDTF">2025-11-30T11:15:00Z</dcterms:created>
  <dcterms:modified xsi:type="dcterms:W3CDTF">2025-11-30T11:15:00Z</dcterms:modified>
</cp:coreProperties>
</file>